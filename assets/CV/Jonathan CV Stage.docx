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527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5604BC" w14:paraId="064C5426" w14:textId="77777777" w:rsidTr="005F2B09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D3A6D96" w14:textId="1B9DD779" w:rsidR="003D1B71" w:rsidRPr="005604BC" w:rsidRDefault="003D1B71" w:rsidP="003D1B71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58AF115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E4F6116" w14:textId="5D74E88A" w:rsidR="003D1B71" w:rsidRPr="005604BC" w:rsidRDefault="00C9434D" w:rsidP="00310F17">
            <w:pPr>
              <w:pStyle w:val="Titre"/>
            </w:pPr>
            <w:r>
              <w:t>Jonathan</w:t>
            </w:r>
            <w:r w:rsidR="003D1B71" w:rsidRPr="005604BC">
              <w:rPr>
                <w:lang w:bidi="fr-FR"/>
              </w:rPr>
              <w:br/>
            </w:r>
            <w:r>
              <w:t>Tahar-Montefiore</w:t>
            </w:r>
          </w:p>
        </w:tc>
      </w:tr>
      <w:tr w:rsidR="003D1B71" w:rsidRPr="005604BC" w14:paraId="24186BA6" w14:textId="77777777" w:rsidTr="005F2B09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944F066" w14:textId="77777777" w:rsidR="003D1B71" w:rsidRPr="005604BC" w:rsidRDefault="003D1B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4C7548B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A50A48DDE9CE4947888ECA60094F29CA"/>
              </w:placeholder>
              <w:temporary/>
              <w:showingPlcHdr/>
              <w15:appearance w15:val="hidden"/>
            </w:sdtPr>
            <w:sdtContent>
              <w:p w14:paraId="0E032A05" w14:textId="77777777" w:rsidR="003D1B71" w:rsidRPr="002A6560" w:rsidRDefault="003D1B71" w:rsidP="002A6560">
                <w:pPr>
                  <w:pStyle w:val="Titre2"/>
                </w:pPr>
                <w:r w:rsidRPr="002A6560">
                  <w:t>Expérience</w:t>
                </w:r>
              </w:p>
            </w:sdtContent>
          </w:sdt>
          <w:p w14:paraId="2A6FCD45" w14:textId="212D207F" w:rsidR="003D1B71" w:rsidRPr="005604BC" w:rsidRDefault="00C9434D" w:rsidP="00AC6C7E">
            <w:pPr>
              <w:pStyle w:val="Dates"/>
            </w:pPr>
            <w:r>
              <w:t xml:space="preserve">Début </w:t>
            </w:r>
            <w:r w:rsidR="00695E44">
              <w:t>juillet</w:t>
            </w:r>
            <w:r>
              <w:t xml:space="preserve"> 2019</w:t>
            </w:r>
            <w:r w:rsidR="003D1B71" w:rsidRPr="005604BC">
              <w:rPr>
                <w:rFonts w:eastAsia="Calibri"/>
                <w:lang w:bidi="fr-FR"/>
              </w:rPr>
              <w:t>–</w:t>
            </w:r>
            <w:r>
              <w:t xml:space="preserve">Fin </w:t>
            </w:r>
            <w:r w:rsidR="00695E44">
              <w:t>juillet</w:t>
            </w:r>
            <w:r>
              <w:t xml:space="preserve"> 2019</w:t>
            </w:r>
          </w:p>
          <w:p w14:paraId="1E22A689" w14:textId="2E624E38" w:rsidR="003D1B71" w:rsidRPr="005604BC" w:rsidRDefault="00695E44" w:rsidP="00AC6C7E">
            <w:pPr>
              <w:pStyle w:val="Exprience"/>
            </w:pPr>
            <w:r>
              <w:t>R</w:t>
            </w:r>
            <w:r w:rsidR="00C9434D">
              <w:t>estauration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 w:rsidR="00C9434D">
              <w:t>serveur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 w:rsidR="00C9434D">
              <w:t>Les artistes</w:t>
            </w:r>
          </w:p>
          <w:p w14:paraId="325BA0C6" w14:textId="6BC2C1F1" w:rsidR="003D1B71" w:rsidRPr="005604BC" w:rsidRDefault="00695E44" w:rsidP="00AC6C7E">
            <w:pPr>
              <w:pStyle w:val="Dates"/>
            </w:pPr>
            <w:r>
              <w:rPr>
                <w:rFonts w:eastAsia="Calibri"/>
                <w:lang w:bidi="fr-FR"/>
              </w:rPr>
              <w:t>Début juillet 2021</w:t>
            </w:r>
            <w:r w:rsidR="003D1B71" w:rsidRPr="005604BC">
              <w:rPr>
                <w:rFonts w:eastAsia="Calibri"/>
                <w:lang w:bidi="fr-FR"/>
              </w:rPr>
              <w:t>–</w:t>
            </w:r>
            <w:r>
              <w:t>Fin juillet 2021</w:t>
            </w:r>
          </w:p>
          <w:p w14:paraId="00339EF4" w14:textId="02DB2AD6" w:rsidR="003D1B71" w:rsidRDefault="00C9434D" w:rsidP="00AC6C7E">
            <w:pPr>
              <w:pStyle w:val="Exprience"/>
            </w:pPr>
            <w:r>
              <w:t xml:space="preserve">Restauration 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• </w:t>
            </w:r>
            <w:r>
              <w:t>serveur et responsable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proofErr w:type="spellStart"/>
            <w:r>
              <w:t>Prego</w:t>
            </w:r>
            <w:proofErr w:type="spellEnd"/>
            <w:r>
              <w:t xml:space="preserve"> </w:t>
            </w:r>
            <w:r w:rsidR="009F206A" w:rsidRPr="005604BC">
              <w:rPr>
                <w:rStyle w:val="lev"/>
                <w:rFonts w:eastAsia="Calibri"/>
                <w:lang w:bidi="fr-FR"/>
              </w:rPr>
              <w:t xml:space="preserve">• </w:t>
            </w:r>
            <w:proofErr w:type="spellStart"/>
            <w:r w:rsidR="009F206A">
              <w:t>Arni’s</w:t>
            </w:r>
            <w:proofErr w:type="spellEnd"/>
          </w:p>
          <w:p w14:paraId="57AA663E" w14:textId="77EC2793" w:rsidR="0074128B" w:rsidRDefault="0074128B" w:rsidP="00AC6C7E">
            <w:pPr>
              <w:pStyle w:val="Exprience"/>
            </w:pPr>
            <w:r>
              <w:t>Début, 23/05/22-Fin,29/07/22</w:t>
            </w:r>
          </w:p>
          <w:p w14:paraId="39B7299D" w14:textId="39400124" w:rsidR="0074128B" w:rsidRDefault="0074128B" w:rsidP="0074128B">
            <w:pPr>
              <w:pStyle w:val="Exprience"/>
              <w:numPr>
                <w:ilvl w:val="0"/>
                <w:numId w:val="18"/>
              </w:numPr>
            </w:pPr>
            <w:r>
              <w:t xml:space="preserve">Stage en entreprise chez ALTEN </w:t>
            </w:r>
          </w:p>
          <w:p w14:paraId="61EFEC61" w14:textId="5BC56679" w:rsidR="003D1B71" w:rsidRPr="005604BC" w:rsidRDefault="003D1B71" w:rsidP="00AC6C7E"/>
          <w:sdt>
            <w:sdtPr>
              <w:id w:val="-1554227259"/>
              <w:placeholder>
                <w:docPart w:val="A15E7A1457655A4D86034F6C3650A7C5"/>
              </w:placeholder>
              <w:temporary/>
              <w:showingPlcHdr/>
              <w15:appearance w15:val="hidden"/>
            </w:sdtPr>
            <w:sdtContent>
              <w:p w14:paraId="4C4C4032" w14:textId="77777777" w:rsidR="003D1B71" w:rsidRPr="002A6560" w:rsidRDefault="003D1B71" w:rsidP="002A6560">
                <w:pPr>
                  <w:pStyle w:val="Titre2"/>
                </w:pPr>
                <w:r w:rsidRPr="002A6560">
                  <w:t>Formation</w:t>
                </w:r>
              </w:p>
            </w:sdtContent>
          </w:sdt>
          <w:p w14:paraId="400B2640" w14:textId="06C74D2E" w:rsidR="00035F8E" w:rsidRPr="005604BC" w:rsidRDefault="00B5458D" w:rsidP="00353B60">
            <w:pPr>
              <w:pStyle w:val="Nomdeltablissement"/>
            </w:pPr>
            <w:r>
              <w:t>ORT Daniel Mayer</w:t>
            </w:r>
            <w:r w:rsidR="003D1B71" w:rsidRPr="005604BC">
              <w:rPr>
                <w:lang w:bidi="fr-FR"/>
              </w:rPr>
              <w:t xml:space="preserve">, </w:t>
            </w:r>
            <w:r>
              <w:t>Montreuil,93100</w:t>
            </w:r>
          </w:p>
          <w:p w14:paraId="6A098B3F" w14:textId="764C9778" w:rsidR="003D1B71" w:rsidRDefault="00B5458D" w:rsidP="00035F8E">
            <w:pPr>
              <w:pStyle w:val="Listepuces"/>
              <w:numPr>
                <w:ilvl w:val="0"/>
                <w:numId w:val="17"/>
              </w:numPr>
            </w:pPr>
            <w:r>
              <w:t xml:space="preserve">BTS sciences informatiques aux organisations </w:t>
            </w:r>
            <w:r w:rsidR="00035F8E">
              <w:t>2021 -</w:t>
            </w:r>
          </w:p>
          <w:p w14:paraId="70ED68DE" w14:textId="5AFB8A60" w:rsidR="00B5458D" w:rsidRDefault="00B5458D" w:rsidP="00035F8E">
            <w:pPr>
              <w:pStyle w:val="Listepuces"/>
              <w:numPr>
                <w:ilvl w:val="0"/>
                <w:numId w:val="17"/>
              </w:numPr>
            </w:pPr>
            <w:r>
              <w:t xml:space="preserve">Baccalauréat STMG mention assez bien </w:t>
            </w:r>
            <w:r w:rsidR="00035F8E">
              <w:t>2020-2021</w:t>
            </w:r>
          </w:p>
          <w:p w14:paraId="24529FC7" w14:textId="3DD5BFFF" w:rsidR="00B5458D" w:rsidRDefault="00B5458D" w:rsidP="00B5458D">
            <w:pPr>
              <w:pStyle w:val="Nomdeltablissement"/>
            </w:pPr>
            <w:r>
              <w:t>Saint Michel de Picpus</w:t>
            </w:r>
            <w:r w:rsidR="00035F8E">
              <w:t>, Saint-Mande,94160</w:t>
            </w:r>
          </w:p>
          <w:p w14:paraId="44F9CCCA" w14:textId="6905E86B" w:rsidR="00035F8E" w:rsidRPr="00035F8E" w:rsidRDefault="00035F8E" w:rsidP="00035F8E">
            <w:pPr>
              <w:pStyle w:val="Nomdeltablissement"/>
              <w:numPr>
                <w:ilvl w:val="0"/>
                <w:numId w:val="17"/>
              </w:numPr>
              <w:rPr>
                <w:rFonts w:asciiTheme="minorHAnsi" w:hAnsiTheme="minorHAnsi" w:cstheme="minorHAnsi"/>
                <w:b w:val="0"/>
                <w:bCs/>
              </w:rPr>
            </w:pPr>
            <w:r w:rsidRPr="00035F8E">
              <w:rPr>
                <w:rFonts w:asciiTheme="minorHAnsi" w:hAnsiTheme="minorHAnsi" w:cstheme="minorHAnsi"/>
                <w:b w:val="0"/>
                <w:bCs/>
              </w:rPr>
              <w:t xml:space="preserve">Brevet des collèges mention très bien </w:t>
            </w:r>
            <w:r w:rsidR="00AB72FC">
              <w:rPr>
                <w:rFonts w:asciiTheme="minorHAnsi" w:hAnsiTheme="minorHAnsi" w:cstheme="minorHAnsi"/>
                <w:b w:val="0"/>
                <w:bCs/>
              </w:rPr>
              <w:t>2016-2017</w:t>
            </w:r>
          </w:p>
          <w:p w14:paraId="71EF5E66" w14:textId="1716C9A4" w:rsidR="00035F8E" w:rsidRDefault="00035F8E" w:rsidP="00B5458D">
            <w:pPr>
              <w:pStyle w:val="Nomdeltablissement"/>
            </w:pPr>
          </w:p>
          <w:p w14:paraId="1C81059E" w14:textId="0B3508E0" w:rsidR="00035F8E" w:rsidRPr="005604BC" w:rsidRDefault="00035F8E" w:rsidP="00035F8E">
            <w:pPr>
              <w:pStyle w:val="Nomdeltablissement"/>
            </w:pPr>
          </w:p>
          <w:p w14:paraId="5F6E44CF" w14:textId="77777777" w:rsidR="00B5458D" w:rsidRDefault="00B5458D" w:rsidP="00B5458D">
            <w:pPr>
              <w:pStyle w:val="Listepuces"/>
              <w:numPr>
                <w:ilvl w:val="0"/>
                <w:numId w:val="0"/>
              </w:numPr>
              <w:ind w:left="360" w:hanging="360"/>
            </w:pPr>
          </w:p>
          <w:p w14:paraId="0B2FF09E" w14:textId="4C8E36D1" w:rsidR="003D1B71" w:rsidRPr="002A6560" w:rsidRDefault="00AB72FC" w:rsidP="002A6560">
            <w:pPr>
              <w:pStyle w:val="Titre2"/>
            </w:pPr>
            <w:r>
              <w:t xml:space="preserve">Compétences </w:t>
            </w:r>
          </w:p>
          <w:p w14:paraId="492E931F" w14:textId="0A60E4B8" w:rsidR="003D1B71" w:rsidRPr="00566B38" w:rsidRDefault="00AB72FC" w:rsidP="00AC6C7E">
            <w:r w:rsidRPr="009F206A">
              <w:t>Ma</w:t>
            </w:r>
            <w:r w:rsidR="00E325B8" w:rsidRPr="009F206A">
              <w:t>îtrise</w:t>
            </w:r>
            <w:r w:rsidRPr="009F206A">
              <w:t xml:space="preserve"> de </w:t>
            </w:r>
            <w:r w:rsidR="00E325B8" w:rsidRPr="009F206A">
              <w:t>Excel,</w:t>
            </w:r>
            <w:r w:rsidRPr="00566B38">
              <w:t xml:space="preserve"> </w:t>
            </w:r>
            <w:proofErr w:type="gramStart"/>
            <w:r w:rsidRPr="00566B38">
              <w:t>World ,</w:t>
            </w:r>
            <w:proofErr w:type="gramEnd"/>
            <w:r w:rsidRPr="00566B38">
              <w:t xml:space="preserve"> Power Point</w:t>
            </w:r>
          </w:p>
          <w:p w14:paraId="59FE506B" w14:textId="692A06C0" w:rsidR="00484FF3" w:rsidRDefault="00484FF3" w:rsidP="00AC6C7E">
            <w:r w:rsidRPr="00484FF3">
              <w:t>Quelques notions en langage informatique en cour</w:t>
            </w:r>
            <w:r w:rsidR="00566B38">
              <w:t>s</w:t>
            </w:r>
            <w:r w:rsidRPr="00484FF3">
              <w:t xml:space="preserve"> d</w:t>
            </w:r>
            <w:r>
              <w:t xml:space="preserve">’apprentissage </w:t>
            </w:r>
            <w:r w:rsidR="00566B38">
              <w:t>« C++ </w:t>
            </w:r>
            <w:proofErr w:type="gramStart"/>
            <w:r w:rsidR="00566B38">
              <w:t>» </w:t>
            </w:r>
            <w:r w:rsidR="009F206A">
              <w:t>,</w:t>
            </w:r>
            <w:proofErr w:type="gramEnd"/>
            <w:r w:rsidR="009F206A">
              <w:t> « PHP »</w:t>
            </w:r>
          </w:p>
          <w:p w14:paraId="30E34E1A" w14:textId="75BAA19C" w:rsidR="009F206A" w:rsidRDefault="009F206A" w:rsidP="00AC6C7E">
            <w:r>
              <w:t>Connaissance au niveau des infrastructures réseaux « SISR »</w:t>
            </w:r>
          </w:p>
          <w:p w14:paraId="72486108" w14:textId="145EECF9" w:rsidR="00E325B8" w:rsidRPr="00484FF3" w:rsidRDefault="00E325B8" w:rsidP="00AC6C7E">
            <w:r>
              <w:t xml:space="preserve">Niveau scolaire d’anglais correct </w:t>
            </w:r>
          </w:p>
          <w:p w14:paraId="1ACEEF2B" w14:textId="49EA5F13" w:rsidR="003D1B71" w:rsidRPr="002A6560" w:rsidRDefault="00484FF3" w:rsidP="002A6560">
            <w:pPr>
              <w:pStyle w:val="Titre2"/>
            </w:pPr>
            <w:r>
              <w:t xml:space="preserve">Centre d’intérêt </w:t>
            </w:r>
          </w:p>
          <w:p w14:paraId="7CD29DC2" w14:textId="18B5BF56" w:rsidR="00E325B8" w:rsidRDefault="00E325B8" w:rsidP="00E325B8">
            <w:r>
              <w:t>La culture footballistique</w:t>
            </w:r>
          </w:p>
          <w:p w14:paraId="0F7A0689" w14:textId="7A40D36D" w:rsidR="00E325B8" w:rsidRDefault="00E325B8" w:rsidP="00E325B8">
            <w:r>
              <w:t>Le travail</w:t>
            </w:r>
          </w:p>
          <w:p w14:paraId="18E2C9E7" w14:textId="207AB746" w:rsidR="00E325B8" w:rsidRDefault="00E325B8" w:rsidP="00E325B8">
            <w:r>
              <w:t xml:space="preserve">La musique </w:t>
            </w:r>
          </w:p>
          <w:p w14:paraId="6E7BF2A4" w14:textId="669E99FF" w:rsidR="003D1B71" w:rsidRPr="00E325B8" w:rsidRDefault="00E325B8" w:rsidP="00E325B8">
            <w:r>
              <w:t>Le sports (foot)</w:t>
            </w:r>
          </w:p>
        </w:tc>
      </w:tr>
      <w:tr w:rsidR="003D1B71" w:rsidRPr="005604BC" w14:paraId="204CDF2C" w14:textId="77777777" w:rsidTr="005F2B09">
        <w:trPr>
          <w:trHeight w:val="1164"/>
        </w:trPr>
        <w:tc>
          <w:tcPr>
            <w:tcW w:w="720" w:type="dxa"/>
          </w:tcPr>
          <w:p w14:paraId="57E692B3" w14:textId="77777777" w:rsidR="003D1B71" w:rsidRPr="005604BC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396BD3C" w14:textId="77777777" w:rsidR="003D1B71" w:rsidRPr="005604BC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08E68955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F2F2FE3" w14:textId="77777777" w:rsidR="003D1B71" w:rsidRPr="005604BC" w:rsidRDefault="003D1B71" w:rsidP="00222466"/>
        </w:tc>
      </w:tr>
      <w:tr w:rsidR="003D1B71" w:rsidRPr="005604BC" w14:paraId="709D5FA0" w14:textId="77777777" w:rsidTr="005F2B09">
        <w:trPr>
          <w:trHeight w:val="543"/>
        </w:trPr>
        <w:tc>
          <w:tcPr>
            <w:tcW w:w="720" w:type="dxa"/>
          </w:tcPr>
          <w:p w14:paraId="401A6E4E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1067F93" w14:textId="77777777" w:rsidR="003D1B71" w:rsidRPr="005604BC" w:rsidRDefault="003D1B71" w:rsidP="006D79A8">
            <w:pPr>
              <w:pStyle w:val="Informations"/>
              <w:jc w:val="center"/>
              <w:rPr>
                <w:rStyle w:val="lev"/>
                <w:b w:val="0"/>
                <w:bCs w:val="0"/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9B58CF1" wp14:editId="64ECBDCF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E6D370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">
                      <v:shape id="Forme libre : Forme 142" o:spid="_x0000_s1027" style="position:absolute;width:337185;height:333375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">
                        <v:imagedata r:id="rId14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159110F" w14:textId="47935085" w:rsidR="003D1B71" w:rsidRPr="005604BC" w:rsidRDefault="00695E44" w:rsidP="00380FD1">
            <w:pPr>
              <w:pStyle w:val="Informations"/>
            </w:pPr>
            <w:r>
              <w:t>18 Avenue Aubert</w:t>
            </w:r>
          </w:p>
          <w:p w14:paraId="50F01A14" w14:textId="526005A8" w:rsidR="003D1B71" w:rsidRPr="005604BC" w:rsidRDefault="00695E44" w:rsidP="00380FD1">
            <w:pPr>
              <w:pStyle w:val="Informations"/>
            </w:pPr>
            <w:r>
              <w:t xml:space="preserve">94300, Vincennes </w:t>
            </w:r>
          </w:p>
        </w:tc>
        <w:tc>
          <w:tcPr>
            <w:tcW w:w="423" w:type="dxa"/>
            <w:vMerge/>
          </w:tcPr>
          <w:p w14:paraId="262562DC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34E5EF4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574D2254" w14:textId="77777777" w:rsidTr="005F2B09">
        <w:trPr>
          <w:trHeight w:val="183"/>
        </w:trPr>
        <w:tc>
          <w:tcPr>
            <w:tcW w:w="720" w:type="dxa"/>
          </w:tcPr>
          <w:p w14:paraId="606A64AD" w14:textId="77777777"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CA532D0" w14:textId="77777777"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189B39F8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60BA1DC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369C0DB2" w14:textId="77777777" w:rsidTr="005F2B09">
        <w:trPr>
          <w:trHeight w:val="624"/>
        </w:trPr>
        <w:tc>
          <w:tcPr>
            <w:tcW w:w="720" w:type="dxa"/>
          </w:tcPr>
          <w:p w14:paraId="452ACD34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60F11D2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93A9A3E" wp14:editId="083C39E2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86B4DC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">
                      <v:shape id="Forme libre : Forme 162" o:spid="_x0000_s1027" style="position:absolute;width:337820;height:337185;visibility:visible;mso-wrap-style:square;v-text-anchor:middle" coordsize="2517880,251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&#13;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">
                        <v:imagedata r:id="rId16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B2B552B" w14:textId="0F42FB35" w:rsidR="003D1B71" w:rsidRPr="005604BC" w:rsidRDefault="00695E44" w:rsidP="00380FD1">
            <w:pPr>
              <w:pStyle w:val="Informations"/>
            </w:pPr>
            <w:r>
              <w:t>06 52 74 14 34</w:t>
            </w:r>
          </w:p>
        </w:tc>
        <w:tc>
          <w:tcPr>
            <w:tcW w:w="423" w:type="dxa"/>
            <w:vMerge/>
          </w:tcPr>
          <w:p w14:paraId="286F2F16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C6E1803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5DEBE165" w14:textId="77777777" w:rsidTr="005F2B09">
        <w:trPr>
          <w:trHeight w:val="183"/>
        </w:trPr>
        <w:tc>
          <w:tcPr>
            <w:tcW w:w="720" w:type="dxa"/>
          </w:tcPr>
          <w:p w14:paraId="1BC64101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FB886F3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051DEBFA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7F2852C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6AD5BDDE" w14:textId="77777777" w:rsidTr="005F2B09">
        <w:trPr>
          <w:trHeight w:val="633"/>
        </w:trPr>
        <w:tc>
          <w:tcPr>
            <w:tcW w:w="720" w:type="dxa"/>
          </w:tcPr>
          <w:p w14:paraId="3D32B58F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D6C0EEE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9854229" wp14:editId="5847D511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A3D660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&#13;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&#13;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">
                        <v:imagedata r:id="rId18" o:title="Icône de courri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585B474" w14:textId="5375D4EC" w:rsidR="003D1B71" w:rsidRPr="005604BC" w:rsidRDefault="00695E44" w:rsidP="00380FD1">
            <w:pPr>
              <w:pStyle w:val="Informations"/>
            </w:pPr>
            <w:r>
              <w:t>taharjonathan@gmail.com</w:t>
            </w:r>
          </w:p>
        </w:tc>
        <w:tc>
          <w:tcPr>
            <w:tcW w:w="423" w:type="dxa"/>
            <w:vMerge/>
          </w:tcPr>
          <w:p w14:paraId="45688082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516E82C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5FAC0E4A" w14:textId="77777777" w:rsidTr="005F2B09">
        <w:trPr>
          <w:trHeight w:val="174"/>
        </w:trPr>
        <w:tc>
          <w:tcPr>
            <w:tcW w:w="720" w:type="dxa"/>
          </w:tcPr>
          <w:p w14:paraId="24E1DE58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81B90A4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24889FAC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86256E3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4EFECEFB" w14:textId="77777777" w:rsidTr="005F2B09">
        <w:trPr>
          <w:trHeight w:val="633"/>
        </w:trPr>
        <w:tc>
          <w:tcPr>
            <w:tcW w:w="720" w:type="dxa"/>
          </w:tcPr>
          <w:p w14:paraId="66AD2631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B9F0291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6C5D387" wp14:editId="7E50C086">
                      <wp:extent cx="338455" cy="346075"/>
                      <wp:effectExtent l="0" t="0" r="4445" b="0"/>
                      <wp:docPr id="23" name="Groupe 23" descr="icône de site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e libre : Forme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 36" descr="icône de site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498193" id="Groupe 23" o:spid="_x0000_s1026" alt="icône de site web" style="width:26.65pt;height:27.25pt;mso-position-horizontal-relative:char;mso-position-vertical-relative:line" coordsize="338455,3460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&#13;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&#13;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6" o:spid="_x0000_s1028" type="#_x0000_t75" alt="icône de site web" style="position:absolute;left:83820;top:9144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">
                        <v:imagedata r:id="rId20" o:title="icône de site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E322335" w14:textId="0A5AA45C" w:rsidR="003D1B71" w:rsidRPr="005604BC" w:rsidRDefault="003D1B71" w:rsidP="00380FD1">
            <w:pPr>
              <w:pStyle w:val="Informations"/>
            </w:pPr>
          </w:p>
        </w:tc>
        <w:tc>
          <w:tcPr>
            <w:tcW w:w="423" w:type="dxa"/>
            <w:vMerge/>
          </w:tcPr>
          <w:p w14:paraId="247D7A61" w14:textId="77777777" w:rsidR="003D1B71" w:rsidRPr="005604BC" w:rsidRDefault="003D1B71" w:rsidP="00A14C79">
            <w:pPr>
              <w:pStyle w:val="Informations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CCC91B5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51545D08" w14:textId="77777777" w:rsidTr="005F2B09">
        <w:trPr>
          <w:trHeight w:val="2448"/>
        </w:trPr>
        <w:tc>
          <w:tcPr>
            <w:tcW w:w="720" w:type="dxa"/>
          </w:tcPr>
          <w:p w14:paraId="20574156" w14:textId="77777777" w:rsidR="003D1B71" w:rsidRPr="005604BC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E724507" w14:textId="77777777" w:rsidR="003D1B71" w:rsidRPr="005604BC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10CEEDA5" w14:textId="77777777" w:rsidR="003D1B71" w:rsidRPr="005604BC" w:rsidRDefault="003D1B71" w:rsidP="00222466"/>
        </w:tc>
        <w:tc>
          <w:tcPr>
            <w:tcW w:w="6607" w:type="dxa"/>
            <w:vMerge/>
          </w:tcPr>
          <w:p w14:paraId="6D7F8D15" w14:textId="77777777" w:rsidR="003D1B71" w:rsidRPr="005604BC" w:rsidRDefault="003D1B71" w:rsidP="00222466"/>
        </w:tc>
      </w:tr>
    </w:tbl>
    <w:p w14:paraId="2C81E63B" w14:textId="77777777" w:rsidR="007F5B63" w:rsidRPr="005604BC" w:rsidRDefault="007F5B63" w:rsidP="006D79A8">
      <w:pPr>
        <w:pStyle w:val="Corpsdetexte"/>
      </w:pPr>
    </w:p>
    <w:sectPr w:rsidR="007F5B63" w:rsidRPr="005604BC" w:rsidSect="008E0BF2">
      <w:headerReference w:type="default" r:id="rId21"/>
      <w:type w:val="continuous"/>
      <w:pgSz w:w="11906" w:h="16838" w:code="9"/>
      <w:pgMar w:top="2302" w:right="794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ED32A" w14:textId="77777777" w:rsidR="008C517C" w:rsidRDefault="008C517C" w:rsidP="00590471">
      <w:r>
        <w:separator/>
      </w:r>
    </w:p>
  </w:endnote>
  <w:endnote w:type="continuationSeparator" w:id="0">
    <w:p w14:paraId="0B546101" w14:textId="77777777" w:rsidR="008C517C" w:rsidRDefault="008C517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294E4" w14:textId="77777777" w:rsidR="008C517C" w:rsidRDefault="008C517C" w:rsidP="00590471">
      <w:r>
        <w:separator/>
      </w:r>
    </w:p>
  </w:footnote>
  <w:footnote w:type="continuationSeparator" w:id="0">
    <w:p w14:paraId="40934B83" w14:textId="77777777" w:rsidR="008C517C" w:rsidRDefault="008C517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AD7EF" w14:textId="77777777" w:rsidR="00590471" w:rsidRPr="002D51C6" w:rsidRDefault="00310F17" w:rsidP="00060042">
    <w:pPr>
      <w:pStyle w:val="Corpsdetexte"/>
    </w:pPr>
    <w:r w:rsidRPr="002D51C6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EAA4BC7" wp14:editId="1629FC38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 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A6762F" id="Groupe 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">
              <v:group id="Groupe 14" o:spid="_x0000_s1027" style="position:absolute;top:1981;width:40640;height:38195" coordsize="40644,40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<v:shape id="Forme libre : Forme 10" o:spid="_x0000_s1028" style="position:absolute;width:40644;height:40105;rotation:180;flip:x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32264;height:31839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8855;top:-2286;width:77724;height:26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" fillcolor="#2c567a [3204]" stroked="f"/>
              <v:group id="Groupe 12" o:spid="_x0000_s1031" style="position:absolute;left:27203;top:7696;width:59464;height:95497" coordorigin="-26637,-52836" coordsize="48666,781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CA2438A"/>
    <w:multiLevelType w:val="hybridMultilevel"/>
    <w:tmpl w:val="13284068"/>
    <w:lvl w:ilvl="0" w:tplc="596AB082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257EDB"/>
    <w:multiLevelType w:val="hybridMultilevel"/>
    <w:tmpl w:val="573AB77E"/>
    <w:lvl w:ilvl="0" w:tplc="D9EAA9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BA3EC2"/>
    <w:multiLevelType w:val="hybridMultilevel"/>
    <w:tmpl w:val="A04E770C"/>
    <w:lvl w:ilvl="0" w:tplc="EB36157C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38236610">
    <w:abstractNumId w:val="10"/>
  </w:num>
  <w:num w:numId="2" w16cid:durableId="1762600065">
    <w:abstractNumId w:val="12"/>
  </w:num>
  <w:num w:numId="3" w16cid:durableId="1540048520">
    <w:abstractNumId w:val="9"/>
  </w:num>
  <w:num w:numId="4" w16cid:durableId="1722047395">
    <w:abstractNumId w:val="17"/>
  </w:num>
  <w:num w:numId="5" w16cid:durableId="1227108630">
    <w:abstractNumId w:val="15"/>
  </w:num>
  <w:num w:numId="6" w16cid:durableId="1240671253">
    <w:abstractNumId w:val="8"/>
  </w:num>
  <w:num w:numId="7" w16cid:durableId="455494071">
    <w:abstractNumId w:val="3"/>
  </w:num>
  <w:num w:numId="8" w16cid:durableId="2020303345">
    <w:abstractNumId w:val="2"/>
  </w:num>
  <w:num w:numId="9" w16cid:durableId="765542741">
    <w:abstractNumId w:val="1"/>
  </w:num>
  <w:num w:numId="10" w16cid:durableId="1515732080">
    <w:abstractNumId w:val="0"/>
  </w:num>
  <w:num w:numId="11" w16cid:durableId="167795179">
    <w:abstractNumId w:val="7"/>
  </w:num>
  <w:num w:numId="12" w16cid:durableId="1169952090">
    <w:abstractNumId w:val="6"/>
  </w:num>
  <w:num w:numId="13" w16cid:durableId="654264999">
    <w:abstractNumId w:val="5"/>
  </w:num>
  <w:num w:numId="14" w16cid:durableId="732235938">
    <w:abstractNumId w:val="4"/>
  </w:num>
  <w:num w:numId="15" w16cid:durableId="1153369874">
    <w:abstractNumId w:val="16"/>
  </w:num>
  <w:num w:numId="16" w16cid:durableId="904489716">
    <w:abstractNumId w:val="11"/>
  </w:num>
  <w:num w:numId="17" w16cid:durableId="47001382">
    <w:abstractNumId w:val="14"/>
  </w:num>
  <w:num w:numId="18" w16cid:durableId="11615771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34D"/>
    <w:rsid w:val="00035F8E"/>
    <w:rsid w:val="00057B16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76026"/>
    <w:rsid w:val="002A6560"/>
    <w:rsid w:val="002B4549"/>
    <w:rsid w:val="002D51C6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84FF3"/>
    <w:rsid w:val="004E158A"/>
    <w:rsid w:val="005604BC"/>
    <w:rsid w:val="00565C77"/>
    <w:rsid w:val="00566B38"/>
    <w:rsid w:val="0056708E"/>
    <w:rsid w:val="005801E5"/>
    <w:rsid w:val="00590471"/>
    <w:rsid w:val="005D01FA"/>
    <w:rsid w:val="005F2B09"/>
    <w:rsid w:val="00653E17"/>
    <w:rsid w:val="00695E44"/>
    <w:rsid w:val="006A08E8"/>
    <w:rsid w:val="006D79A8"/>
    <w:rsid w:val="0072353B"/>
    <w:rsid w:val="0074128B"/>
    <w:rsid w:val="007575B6"/>
    <w:rsid w:val="007B3C81"/>
    <w:rsid w:val="007D67CA"/>
    <w:rsid w:val="007E668F"/>
    <w:rsid w:val="007F5B63"/>
    <w:rsid w:val="00803A0A"/>
    <w:rsid w:val="00846CB9"/>
    <w:rsid w:val="008566AA"/>
    <w:rsid w:val="00893974"/>
    <w:rsid w:val="008A1E6E"/>
    <w:rsid w:val="008C024F"/>
    <w:rsid w:val="008C2CFC"/>
    <w:rsid w:val="008C517C"/>
    <w:rsid w:val="008E0BF2"/>
    <w:rsid w:val="008F78BB"/>
    <w:rsid w:val="00912DC8"/>
    <w:rsid w:val="009475DC"/>
    <w:rsid w:val="00967B93"/>
    <w:rsid w:val="009D090F"/>
    <w:rsid w:val="009F206A"/>
    <w:rsid w:val="00A31464"/>
    <w:rsid w:val="00A31B16"/>
    <w:rsid w:val="00A33613"/>
    <w:rsid w:val="00A47A8D"/>
    <w:rsid w:val="00AB72FC"/>
    <w:rsid w:val="00AC6C7E"/>
    <w:rsid w:val="00B40B7D"/>
    <w:rsid w:val="00B4158A"/>
    <w:rsid w:val="00B45663"/>
    <w:rsid w:val="00B5458D"/>
    <w:rsid w:val="00B6466C"/>
    <w:rsid w:val="00BB1B5D"/>
    <w:rsid w:val="00BC22C7"/>
    <w:rsid w:val="00BD195A"/>
    <w:rsid w:val="00C07240"/>
    <w:rsid w:val="00C14078"/>
    <w:rsid w:val="00C9434D"/>
    <w:rsid w:val="00CE1E3D"/>
    <w:rsid w:val="00D053FA"/>
    <w:rsid w:val="00D54A23"/>
    <w:rsid w:val="00DC3F0A"/>
    <w:rsid w:val="00E26AED"/>
    <w:rsid w:val="00E325B8"/>
    <w:rsid w:val="00E73AB8"/>
    <w:rsid w:val="00E90A60"/>
    <w:rsid w:val="00ED47F7"/>
    <w:rsid w:val="00EE7E09"/>
    <w:rsid w:val="00F0223C"/>
    <w:rsid w:val="00F3235D"/>
    <w:rsid w:val="00F32393"/>
    <w:rsid w:val="00F329A0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FAAE96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1">
    <w:name w:val="Mention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lgr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Accentuationlgr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Mot-dise1">
    <w:name w:val="Mot-dièse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Accentuation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nathantaharmontefiore/Library/Containers/com.microsoft.Word/Data/Library/Application%20Support/Microsoft/Office/16.0/DTS/Search/%7bECDC0F9B-B999-2E4B-AFA4-18A697BE40DD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50A48DDE9CE4947888ECA60094F29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15DD53-EF14-424A-99A5-8EA14A456D22}"/>
      </w:docPartPr>
      <w:docPartBody>
        <w:p w:rsidR="00E14E2E" w:rsidRDefault="00170E40">
          <w:pPr>
            <w:pStyle w:val="A50A48DDE9CE4947888ECA60094F29CA"/>
          </w:pPr>
          <w:r w:rsidRPr="002A6560">
            <w:t>Expérience</w:t>
          </w:r>
        </w:p>
      </w:docPartBody>
    </w:docPart>
    <w:docPart>
      <w:docPartPr>
        <w:name w:val="A15E7A1457655A4D86034F6C3650A7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25E512-D210-F642-A663-5CE040316907}"/>
      </w:docPartPr>
      <w:docPartBody>
        <w:p w:rsidR="00E14E2E" w:rsidRDefault="00170E40">
          <w:pPr>
            <w:pStyle w:val="A15E7A1457655A4D86034F6C3650A7C5"/>
          </w:pPr>
          <w:r w:rsidRPr="002A6560">
            <w:t>Formation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E2E"/>
    <w:rsid w:val="000F2858"/>
    <w:rsid w:val="00170E40"/>
    <w:rsid w:val="00196929"/>
    <w:rsid w:val="00E14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50A48DDE9CE4947888ECA60094F29CA">
    <w:name w:val="A50A48DDE9CE4947888ECA60094F29CA"/>
  </w:style>
  <w:style w:type="paragraph" w:customStyle="1" w:styleId="A15E7A1457655A4D86034F6C3650A7C5">
    <w:name w:val="A15E7A1457655A4D86034F6C3650A7C5"/>
  </w:style>
  <w:style w:type="character" w:styleId="Textedelespacerserv">
    <w:name w:val="Placeholder Text"/>
    <w:basedOn w:val="Policepardfaut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B8625BE7C8F543AE2F99B843FA7ECE" ma:contentTypeVersion="7" ma:contentTypeDescription="Crée un document." ma:contentTypeScope="" ma:versionID="97b983cefaab8d0555662d83c70e2c5c">
  <xsd:schema xmlns:xsd="http://www.w3.org/2001/XMLSchema" xmlns:xs="http://www.w3.org/2001/XMLSchema" xmlns:p="http://schemas.microsoft.com/office/2006/metadata/properties" xmlns:ns2="7497b668-e7eb-4f3b-8ae9-1eaa5c39c7be" targetNamespace="http://schemas.microsoft.com/office/2006/metadata/properties" ma:root="true" ma:fieldsID="cb5e3c7e3450f412a459d7321862a93f" ns2:_="">
    <xsd:import namespace="7497b668-e7eb-4f3b-8ae9-1eaa5c39c7b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97b668-e7eb-4f3b-8ae9-1eaa5c39c7b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497b668-e7eb-4f3b-8ae9-1eaa5c39c7b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7415BC-ECF1-495F-B422-3DF908D309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97b668-e7eb-4f3b-8ae9-1eaa5c39c7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497b668-e7eb-4f3b-8ae9-1eaa5c39c7be"/>
  </ds:schemaRefs>
</ds:datastoreItem>
</file>

<file path=customXml/itemProps4.xml><?xml version="1.0" encoding="utf-8"?>
<ds:datastoreItem xmlns:ds="http://schemas.openxmlformats.org/officeDocument/2006/customXml" ds:itemID="{93F7056F-736B-4143-8FB2-4D83FF58B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{ECDC0F9B-B999-2E4B-AFA4-18A697BE40DD}tf78128832_win32.dotx</Template>
  <TotalTime>0</TotalTime>
  <Pages>1</Pages>
  <Words>146</Words>
  <Characters>805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2022-04-28T15:29:00Z</dcterms:created>
  <dcterms:modified xsi:type="dcterms:W3CDTF">2022-07-22T17:06:00Z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0x01010007B8625BE7C8F543AE2F99B843FA7ECE</vt:lpwstr>
  </property>
  <property fmtid="{D5CDD505-2E9C-101B-9397-08002B2CF9AE}" pid="3" name="Order">
    <vt:r8>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